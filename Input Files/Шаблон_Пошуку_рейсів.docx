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E305" w14:textId="18BAEC05" w:rsidR="00C86DBB" w:rsidRDefault="008E330C" w:rsidP="00766AE1">
      <w:pPr>
        <w:jc w:val="center"/>
        <w:rPr>
          <w:rFonts w:ascii="Times New Roman" w:hAnsi="Times New Roman"/>
          <w:b/>
          <w:sz w:val="36"/>
          <w:szCs w:val="36"/>
          <w:lang w:val="uk-UA"/>
        </w:rPr>
      </w:pPr>
      <w:r w:rsidRPr="00C86DBB">
        <w:rPr>
          <w:rFonts w:ascii="Times New Roman" w:hAnsi="Times New Roman"/>
          <w:b/>
          <w:sz w:val="36"/>
          <w:szCs w:val="36"/>
          <w:lang w:val="uk-UA"/>
        </w:rPr>
        <w:t>Результати пошуку інформації</w:t>
      </w:r>
    </w:p>
    <w:p w14:paraId="6DB2DA6A" w14:textId="77777777" w:rsidR="00766AE1" w:rsidRPr="00766AE1" w:rsidRDefault="00766AE1" w:rsidP="00766AE1">
      <w:pPr>
        <w:jc w:val="center"/>
        <w:rPr>
          <w:rFonts w:ascii="Times New Roman" w:hAnsi="Times New Roman"/>
          <w:b/>
          <w:sz w:val="36"/>
          <w:szCs w:val="36"/>
          <w:lang w:val="uk-UA"/>
        </w:rPr>
      </w:pPr>
    </w:p>
    <w:p w14:paraId="03C81D19" w14:textId="3DD84EE1" w:rsidR="008E330C" w:rsidRPr="00C86DBB" w:rsidRDefault="00766AE1">
      <w:pPr>
        <w:rPr>
          <w:rFonts w:ascii="Times New Roman" w:hAnsi="Times New Roman"/>
          <w:sz w:val="28"/>
          <w:szCs w:val="28"/>
        </w:rPr>
      </w:pPr>
      <w:r w:rsidRPr="00766AE1">
        <w:rPr>
          <w:rFonts w:ascii="Times New Roman" w:hAnsi="Times New Roman"/>
          <w:sz w:val="28"/>
          <w:szCs w:val="28"/>
        </w:rPr>
        <w:t>Таблиця 1 - Час відправлення потягів у місто [X] у часовому інтервалі від [A] до [B]</w:t>
      </w:r>
    </w:p>
    <w:tbl>
      <w:tblPr>
        <w:tblW w:w="7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0"/>
        <w:gridCol w:w="2813"/>
        <w:gridCol w:w="2126"/>
      </w:tblGrid>
      <w:tr w:rsidR="00766AE1" w:rsidRPr="00C86DBB" w14:paraId="740CD08A" w14:textId="5F544D33" w:rsidTr="00766AE1">
        <w:trPr>
          <w:trHeight w:val="315"/>
        </w:trPr>
        <w:tc>
          <w:tcPr>
            <w:tcW w:w="2540" w:type="dxa"/>
            <w:noWrap/>
            <w:hideMark/>
          </w:tcPr>
          <w:p w14:paraId="2F10F93D" w14:textId="284293CC" w:rsidR="00766AE1" w:rsidRPr="00C86DBB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66AE1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Номер потяга</w:t>
            </w:r>
          </w:p>
        </w:tc>
        <w:tc>
          <w:tcPr>
            <w:tcW w:w="2813" w:type="dxa"/>
            <w:noWrap/>
            <w:hideMark/>
          </w:tcPr>
          <w:p w14:paraId="393652A2" w14:textId="0FDE3202" w:rsidR="00766AE1" w:rsidRPr="00C86DBB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66AE1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Час відправлення</w:t>
            </w:r>
          </w:p>
        </w:tc>
        <w:tc>
          <w:tcPr>
            <w:tcW w:w="2126" w:type="dxa"/>
          </w:tcPr>
          <w:p w14:paraId="402278A4" w14:textId="665409BA" w:rsidR="00766AE1" w:rsidRPr="00C86DBB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66AE1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Час у дорозі</w:t>
            </w:r>
          </w:p>
        </w:tc>
      </w:tr>
      <w:tr w:rsidR="00766AE1" w:rsidRPr="00C86DBB" w14:paraId="6EA4A229" w14:textId="057B00A0" w:rsidTr="00766AE1">
        <w:trPr>
          <w:trHeight w:val="285"/>
        </w:trPr>
        <w:tc>
          <w:tcPr>
            <w:tcW w:w="2540" w:type="dxa"/>
            <w:noWrap/>
            <w:hideMark/>
          </w:tcPr>
          <w:p w14:paraId="2AA9271C" w14:textId="77777777" w:rsidR="00766AE1" w:rsidRPr="00C86DBB" w:rsidRDefault="00766AE1" w:rsidP="00C86DBB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813" w:type="dxa"/>
            <w:noWrap/>
            <w:hideMark/>
          </w:tcPr>
          <w:p w14:paraId="364E2315" w14:textId="77777777" w:rsidR="00766AE1" w:rsidRPr="00C86DBB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14:paraId="5AD3B3D2" w14:textId="77777777" w:rsidR="00766AE1" w:rsidRPr="00C86DBB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3CEDEE50" w14:textId="77777777" w:rsidR="008E330C" w:rsidRPr="00C86DBB" w:rsidRDefault="008E330C">
      <w:pPr>
        <w:rPr>
          <w:rFonts w:ascii="Times New Roman" w:hAnsi="Times New Roman"/>
          <w:sz w:val="28"/>
          <w:szCs w:val="28"/>
          <w:lang w:val="en-US"/>
        </w:rPr>
      </w:pPr>
    </w:p>
    <w:p w14:paraId="0EDC50CD" w14:textId="3CD75406" w:rsidR="008E330C" w:rsidRPr="00C86DBB" w:rsidRDefault="00766AE1">
      <w:pPr>
        <w:rPr>
          <w:rFonts w:ascii="Times New Roman" w:hAnsi="Times New Roman"/>
          <w:sz w:val="28"/>
          <w:szCs w:val="28"/>
        </w:rPr>
      </w:pPr>
      <w:r w:rsidRPr="00766AE1">
        <w:rPr>
          <w:rFonts w:ascii="Times New Roman" w:hAnsi="Times New Roman"/>
          <w:sz w:val="28"/>
          <w:szCs w:val="28"/>
        </w:rPr>
        <w:t>Таблиця 2 – Наявність квитків на потяг з номером [XXX]</w:t>
      </w:r>
    </w:p>
    <w:tbl>
      <w:tblPr>
        <w:tblW w:w="87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030"/>
        <w:gridCol w:w="1951"/>
        <w:gridCol w:w="984"/>
        <w:gridCol w:w="1556"/>
      </w:tblGrid>
      <w:tr w:rsidR="00766AE1" w:rsidRPr="00C86DBB" w14:paraId="762BC779" w14:textId="3A785B02" w:rsidTr="00766AE1">
        <w:trPr>
          <w:trHeight w:val="315"/>
        </w:trPr>
        <w:tc>
          <w:tcPr>
            <w:tcW w:w="2268" w:type="dxa"/>
            <w:noWrap/>
            <w:hideMark/>
          </w:tcPr>
          <w:p w14:paraId="351484DE" w14:textId="5643C047" w:rsidR="00766AE1" w:rsidRPr="00C86DBB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66AE1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Номер потяга</w:t>
            </w:r>
          </w:p>
        </w:tc>
        <w:tc>
          <w:tcPr>
            <w:tcW w:w="2030" w:type="dxa"/>
            <w:noWrap/>
            <w:hideMark/>
          </w:tcPr>
          <w:p w14:paraId="6F39FB8F" w14:textId="69C3CB5C" w:rsidR="00766AE1" w:rsidRPr="00C86DBB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66AE1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Станція призначення</w:t>
            </w:r>
          </w:p>
        </w:tc>
        <w:tc>
          <w:tcPr>
            <w:tcW w:w="1951" w:type="dxa"/>
          </w:tcPr>
          <w:p w14:paraId="1E747EA8" w14:textId="522C927C" w:rsidR="00766AE1" w:rsidRPr="00C86DBB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766AE1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Час відправлення</w:t>
            </w:r>
          </w:p>
        </w:tc>
        <w:tc>
          <w:tcPr>
            <w:tcW w:w="984" w:type="dxa"/>
          </w:tcPr>
          <w:p w14:paraId="75239EAA" w14:textId="76C9A8CF" w:rsidR="00766AE1" w:rsidRPr="00766AE1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766AE1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Час у дорозі</w:t>
            </w:r>
          </w:p>
        </w:tc>
        <w:tc>
          <w:tcPr>
            <w:tcW w:w="1556" w:type="dxa"/>
          </w:tcPr>
          <w:p w14:paraId="36483963" w14:textId="7C8D1173" w:rsidR="00766AE1" w:rsidRPr="00766AE1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766AE1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Кількість квитків</w:t>
            </w:r>
          </w:p>
        </w:tc>
      </w:tr>
      <w:tr w:rsidR="00766AE1" w:rsidRPr="00C86DBB" w14:paraId="2C348AF9" w14:textId="0BCE66C1" w:rsidTr="00766AE1">
        <w:trPr>
          <w:trHeight w:val="285"/>
        </w:trPr>
        <w:tc>
          <w:tcPr>
            <w:tcW w:w="2268" w:type="dxa"/>
            <w:noWrap/>
            <w:hideMark/>
          </w:tcPr>
          <w:p w14:paraId="08906200" w14:textId="77777777" w:rsidR="00766AE1" w:rsidRPr="00C86DBB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030" w:type="dxa"/>
            <w:noWrap/>
            <w:hideMark/>
          </w:tcPr>
          <w:p w14:paraId="260C42FD" w14:textId="77777777" w:rsidR="00766AE1" w:rsidRPr="00C86DBB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951" w:type="dxa"/>
          </w:tcPr>
          <w:p w14:paraId="3F72A519" w14:textId="77777777" w:rsidR="00766AE1" w:rsidRPr="00C86DBB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984" w:type="dxa"/>
          </w:tcPr>
          <w:p w14:paraId="54BEB21D" w14:textId="77777777" w:rsidR="00766AE1" w:rsidRPr="00C86DBB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556" w:type="dxa"/>
          </w:tcPr>
          <w:p w14:paraId="0848C126" w14:textId="77777777" w:rsidR="00766AE1" w:rsidRPr="00C86DBB" w:rsidRDefault="00766AE1" w:rsidP="00766AE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76C43298" w14:textId="77777777" w:rsidR="008E330C" w:rsidRPr="00C86DBB" w:rsidRDefault="008E330C">
      <w:pPr>
        <w:rPr>
          <w:rFonts w:ascii="Times New Roman" w:hAnsi="Times New Roman"/>
          <w:sz w:val="28"/>
          <w:szCs w:val="28"/>
          <w:lang w:val="uk-UA"/>
        </w:rPr>
      </w:pPr>
    </w:p>
    <w:sectPr w:rsidR="008E330C" w:rsidRPr="00C86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6AE1"/>
    <w:rsid w:val="002F39EC"/>
    <w:rsid w:val="003D323F"/>
    <w:rsid w:val="004C58DB"/>
    <w:rsid w:val="00766AE1"/>
    <w:rsid w:val="008E330C"/>
    <w:rsid w:val="00C8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F0711"/>
  <w15:chartTrackingRefBased/>
  <w15:docId w15:val="{84C01841-A717-469A-A334-A7EF8530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86D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mio\OneDrive\Desktop\&#1064;&#1072;&#1073;&#1083;&#1086;&#1085;_&#1055;&#1086;&#1096;&#1091;&#1082;&#1091;_&#1088;&#1077;&#1081;&#1089;&#1110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Шаблон_Пошуку_рейсів</Template>
  <TotalTime>7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Образцов</dc:creator>
  <cp:keywords/>
  <cp:lastModifiedBy>Дмитро Образцов</cp:lastModifiedBy>
  <cp:revision>1</cp:revision>
  <dcterms:created xsi:type="dcterms:W3CDTF">2026-02-22T08:50:00Z</dcterms:created>
  <dcterms:modified xsi:type="dcterms:W3CDTF">2026-02-22T08:57:00Z</dcterms:modified>
</cp:coreProperties>
</file>